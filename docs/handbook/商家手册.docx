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  <w:tblDescription w:val="小册子布局表格第 1 页"/>
      </w:tblPr>
      <w:tblGrid>
        <w:gridCol w:w="3840"/>
        <w:gridCol w:w="713"/>
        <w:gridCol w:w="713"/>
        <w:gridCol w:w="3843"/>
        <w:gridCol w:w="720"/>
        <w:gridCol w:w="720"/>
        <w:gridCol w:w="3851"/>
      </w:tblGrid>
      <w:tr w:rsidR="000063A5" w:rsidRPr="005811E6">
        <w:trPr>
          <w:trHeight w:hRule="exact" w:val="10800"/>
          <w:jc w:val="center"/>
        </w:trPr>
        <w:tc>
          <w:tcPr>
            <w:tcW w:w="3840" w:type="dxa"/>
          </w:tcPr>
          <w:p w:rsidR="00222007" w:rsidRPr="009A6F06" w:rsidRDefault="00222007" w:rsidP="00222007">
            <w:pPr>
              <w:pStyle w:val="1"/>
              <w:rPr>
                <w:rFonts w:ascii="微软雅黑" w:eastAsia="微软雅黑" w:hAnsi="微软雅黑"/>
                <w:color w:val="44652F" w:themeColor="accent4" w:themeShade="BF"/>
              </w:rPr>
            </w:pPr>
            <w:r w:rsidRPr="009A6F06">
              <w:rPr>
                <w:rFonts w:ascii="微软雅黑" w:eastAsia="微软雅黑" w:hAnsi="微软雅黑" w:hint="eastAsia"/>
                <w:color w:val="44652F" w:themeColor="accent4" w:themeShade="BF"/>
              </w:rPr>
              <w:t>如何</w:t>
            </w:r>
            <w:r w:rsidR="009A6F06">
              <w:rPr>
                <w:rFonts w:ascii="微软雅黑" w:eastAsia="微软雅黑" w:hAnsi="微软雅黑" w:hint="eastAsia"/>
                <w:color w:val="44652F" w:themeColor="accent4" w:themeShade="BF"/>
              </w:rPr>
              <w:t>体验</w:t>
            </w:r>
            <w:r w:rsidRPr="009A6F06">
              <w:rPr>
                <w:rFonts w:ascii="微软雅黑" w:eastAsia="微软雅黑" w:hAnsi="微软雅黑" w:hint="eastAsia"/>
                <w:color w:val="44652F" w:themeColor="accent4" w:themeShade="BF"/>
              </w:rPr>
              <w:t>小河马点餐？</w:t>
            </w:r>
          </w:p>
          <w:p w:rsidR="00222007" w:rsidRPr="00222007" w:rsidRDefault="00222007" w:rsidP="00222007"/>
          <w:p w:rsidR="00222007" w:rsidRPr="00222007" w:rsidRDefault="00222007" w:rsidP="00222007">
            <w:pPr>
              <w:pStyle w:val="a6"/>
            </w:pPr>
            <w:r w:rsidRPr="002225E9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6101DC8" wp14:editId="73535EF0">
                  <wp:extent cx="2382981" cy="2382981"/>
                  <wp:effectExtent l="0" t="0" r="0" b="0"/>
                  <wp:docPr id="9" name="图片 9" descr="C:\Users\37009\Desktop\gh_73fb49b4619a_4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37009\Desktop\gh_73fb49b4619a_4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056" cy="2386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rFonts w:hint="eastAsia"/>
              </w:rPr>
              <w:t>小由于</w:t>
            </w:r>
            <w:proofErr w:type="gramEnd"/>
            <w:r>
              <w:rPr>
                <w:rFonts w:hint="eastAsia"/>
              </w:rPr>
              <w:t>程序没有发布，所以需要获取内</w:t>
            </w:r>
            <w:proofErr w:type="gramStart"/>
            <w:r>
              <w:rPr>
                <w:rFonts w:hint="eastAsia"/>
              </w:rPr>
              <w:t>测资格才能扫码</w:t>
            </w:r>
            <w:proofErr w:type="gramEnd"/>
            <w:r>
              <w:rPr>
                <w:rFonts w:hint="eastAsia"/>
              </w:rPr>
              <w:t>进入</w:t>
            </w:r>
          </w:p>
          <w:p w:rsidR="000063A5" w:rsidRPr="005811E6" w:rsidRDefault="002F31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小河马点</w:t>
            </w:r>
            <w:proofErr w:type="gramStart"/>
            <w:r>
              <w:rPr>
                <w:rFonts w:ascii="微软雅黑" w:eastAsia="微软雅黑" w:hAnsi="微软雅黑" w:hint="eastAsia"/>
                <w:lang w:val="zh-CN"/>
              </w:rPr>
              <w:t>餐属于微信</w:t>
            </w:r>
            <w:proofErr w:type="gramEnd"/>
            <w:r>
              <w:rPr>
                <w:rFonts w:ascii="微软雅黑" w:eastAsia="微软雅黑" w:hAnsi="微软雅黑" w:hint="eastAsia"/>
                <w:lang w:val="zh-CN"/>
              </w:rPr>
              <w:t>小程序，如果您已经下载了微信，找到小河马点餐简直易如反掌</w:t>
            </w:r>
          </w:p>
          <w:p w:rsidR="000063A5" w:rsidRPr="005811E6" w:rsidRDefault="002F31C9">
            <w:pPr>
              <w:pStyle w:val="a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您可以扫描商家桌上的二</w:t>
            </w:r>
            <w:proofErr w:type="gramStart"/>
            <w:r>
              <w:rPr>
                <w:rFonts w:ascii="微软雅黑" w:eastAsia="微软雅黑" w:hAnsi="微软雅黑" w:hint="eastAsia"/>
              </w:rPr>
              <w:t>维码进入</w:t>
            </w:r>
            <w:proofErr w:type="gramEnd"/>
            <w:r>
              <w:rPr>
                <w:rFonts w:ascii="微软雅黑" w:eastAsia="微软雅黑" w:hAnsi="微软雅黑" w:hint="eastAsia"/>
              </w:rPr>
              <w:t>小程序</w:t>
            </w:r>
          </w:p>
          <w:p w:rsidR="00222007" w:rsidRPr="00222007" w:rsidRDefault="002F31C9" w:rsidP="00222007">
            <w:pPr>
              <w:pStyle w:val="a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当然，您也可以在小程序搜索界面搜索“小河马点餐</w:t>
            </w:r>
            <w:r>
              <w:rPr>
                <w:rFonts w:ascii="微软雅黑" w:eastAsia="微软雅黑" w:hAnsi="微软雅黑"/>
                <w:lang w:val="zh-CN"/>
              </w:rPr>
              <w:t>”</w:t>
            </w:r>
            <w:r>
              <w:rPr>
                <w:rFonts w:ascii="微软雅黑" w:eastAsia="微软雅黑" w:hAnsi="微软雅黑" w:hint="eastAsia"/>
                <w:lang w:val="zh-CN"/>
              </w:rPr>
              <w:t>，找到您所在的餐厅即可开始点餐</w:t>
            </w:r>
            <w:r w:rsidRPr="005811E6">
              <w:rPr>
                <w:rFonts w:ascii="微软雅黑" w:eastAsia="微软雅黑" w:hAnsi="微软雅黑"/>
              </w:rPr>
              <w:t xml:space="preserve"> </w:t>
            </w:r>
          </w:p>
          <w:p w:rsidR="00222007" w:rsidRDefault="00222007" w:rsidP="00222007">
            <w:pPr>
              <w:pStyle w:val="a"/>
              <w:numPr>
                <w:ilvl w:val="0"/>
                <w:numId w:val="0"/>
              </w:numPr>
              <w:rPr>
                <w:rFonts w:ascii="微软雅黑" w:eastAsia="微软雅黑" w:hAnsi="微软雅黑"/>
              </w:rPr>
            </w:pPr>
          </w:p>
          <w:p w:rsidR="00222007" w:rsidRDefault="00222007" w:rsidP="00222007">
            <w:pPr>
              <w:pStyle w:val="a"/>
              <w:numPr>
                <w:ilvl w:val="0"/>
                <w:numId w:val="0"/>
              </w:numPr>
              <w:rPr>
                <w:rFonts w:ascii="微软雅黑" w:eastAsia="微软雅黑" w:hAnsi="微软雅黑"/>
              </w:rPr>
            </w:pPr>
          </w:p>
          <w:p w:rsidR="00222007" w:rsidRDefault="00222007" w:rsidP="00222007">
            <w:pPr>
              <w:pStyle w:val="a"/>
              <w:numPr>
                <w:ilvl w:val="0"/>
                <w:numId w:val="0"/>
              </w:numPr>
              <w:ind w:left="288" w:hanging="288"/>
              <w:rPr>
                <w:rFonts w:ascii="微软雅黑" w:eastAsia="微软雅黑" w:hAnsi="微软雅黑"/>
              </w:rPr>
            </w:pPr>
          </w:p>
          <w:p w:rsidR="00222007" w:rsidRPr="00222007" w:rsidRDefault="00222007" w:rsidP="00222007">
            <w:pPr>
              <w:pStyle w:val="a6"/>
            </w:pPr>
          </w:p>
        </w:tc>
        <w:tc>
          <w:tcPr>
            <w:tcW w:w="713" w:type="dxa"/>
          </w:tcPr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713" w:type="dxa"/>
          </w:tcPr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843" w:type="dxa"/>
          </w:tcPr>
          <w:tbl>
            <w:tblPr>
              <w:tblStyle w:val="a5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3843"/>
            </w:tblGrid>
            <w:tr w:rsidR="000063A5" w:rsidRPr="005811E6" w:rsidTr="00C8149B">
              <w:trPr>
                <w:trHeight w:hRule="exact" w:val="9498"/>
              </w:trPr>
              <w:tc>
                <w:tcPr>
                  <w:tcW w:w="5000" w:type="pct"/>
                </w:tcPr>
                <w:p w:rsidR="000063A5" w:rsidRPr="00B06A79" w:rsidRDefault="009A6F06">
                  <w:pPr>
                    <w:pStyle w:val="1"/>
                    <w:rPr>
                      <w:rFonts w:ascii="微软雅黑" w:eastAsia="微软雅黑" w:hAnsi="微软雅黑"/>
                      <w:color w:val="44652F" w:themeColor="accent4" w:themeShade="BF"/>
                    </w:rPr>
                  </w:pPr>
                  <w:r>
                    <w:rPr>
                      <w:rFonts w:ascii="微软雅黑" w:eastAsia="微软雅黑" w:hAnsi="微软雅黑" w:hint="eastAsia"/>
                      <w:color w:val="44652F" w:themeColor="accent4" w:themeShade="BF"/>
                      <w:lang w:val="zh-CN"/>
                    </w:rPr>
                    <w:t>为什么选择小河马点餐？</w:t>
                  </w:r>
                </w:p>
                <w:p w:rsidR="007358FE" w:rsidRPr="005811E6" w:rsidRDefault="007358FE" w:rsidP="00F81495">
                  <w:pPr>
                    <w:pStyle w:val="2"/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菜品管理</w:t>
                  </w:r>
                </w:p>
                <w:p w:rsidR="007358FE" w:rsidRDefault="007358FE" w:rsidP="007358FE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我们还为商家定制了一套餐厅管理系统，通过您的手机号和自定义的密码就能登陆，随时增添菜品和推荐套餐，无需联系管理员，让餐厅完全在您的掌控中</w:t>
                  </w:r>
                </w:p>
                <w:p w:rsidR="000063A5" w:rsidRPr="005811E6" w:rsidRDefault="002F31C9">
                  <w:pPr>
                    <w:pStyle w:val="2"/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当季推荐</w:t>
                  </w:r>
                </w:p>
                <w:p w:rsidR="000063A5" w:rsidRDefault="009A6F06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在</w:t>
                  </w:r>
                  <w:r w:rsidR="002225E9">
                    <w:rPr>
                      <w:rFonts w:ascii="微软雅黑" w:eastAsia="微软雅黑" w:hAnsi="微软雅黑" w:hint="eastAsia"/>
                    </w:rPr>
                    <w:t>小河马</w:t>
                  </w:r>
                  <w:r>
                    <w:rPr>
                      <w:rFonts w:ascii="微软雅黑" w:eastAsia="微软雅黑" w:hAnsi="微软雅黑" w:hint="eastAsia"/>
                    </w:rPr>
                    <w:t>中，您可以提供</w:t>
                  </w:r>
                  <w:r w:rsidR="002225E9">
                    <w:rPr>
                      <w:rFonts w:ascii="微软雅黑" w:eastAsia="微软雅黑" w:hAnsi="微软雅黑" w:hint="eastAsia"/>
                    </w:rPr>
                    <w:t>精心编辑的套餐，</w:t>
                  </w:r>
                  <w:r>
                    <w:rPr>
                      <w:rFonts w:ascii="微软雅黑" w:eastAsia="微软雅黑" w:hAnsi="微软雅黑" w:hint="eastAsia"/>
                    </w:rPr>
                    <w:t>通常这些套餐是</w:t>
                  </w:r>
                  <w:r w:rsidR="002225E9">
                    <w:rPr>
                      <w:rFonts w:ascii="微软雅黑" w:eastAsia="微软雅黑" w:hAnsi="微软雅黑" w:hint="eastAsia"/>
                    </w:rPr>
                    <w:t>根据季节定制，</w:t>
                  </w:r>
                  <w:r>
                    <w:rPr>
                      <w:rFonts w:ascii="微软雅黑" w:eastAsia="微软雅黑" w:hAnsi="微软雅黑" w:hint="eastAsia"/>
                    </w:rPr>
                    <w:t>您也可以展示任意的您觉得体现餐厅风格的内容。这样</w:t>
                  </w:r>
                  <w:r w:rsidR="002225E9">
                    <w:rPr>
                      <w:rFonts w:ascii="微软雅黑" w:eastAsia="微软雅黑" w:hAnsi="微软雅黑" w:hint="eastAsia"/>
                    </w:rPr>
                    <w:t>用户可以在享用美食的同时</w:t>
                  </w:r>
                  <w:r>
                    <w:rPr>
                      <w:rFonts w:ascii="微软雅黑" w:eastAsia="微软雅黑" w:hAnsi="微软雅黑" w:hint="eastAsia"/>
                    </w:rPr>
                    <w:t>可以</w:t>
                  </w:r>
                  <w:r w:rsidR="002225E9">
                    <w:rPr>
                      <w:rFonts w:ascii="微软雅黑" w:eastAsia="微软雅黑" w:hAnsi="微软雅黑" w:hint="eastAsia"/>
                    </w:rPr>
                    <w:t>了解到每道菜背后的故事</w:t>
                  </w:r>
                  <w:r>
                    <w:rPr>
                      <w:rFonts w:ascii="微软雅黑" w:eastAsia="微软雅黑" w:hAnsi="微软雅黑" w:hint="eastAsia"/>
                    </w:rPr>
                    <w:t>，同时您也获得了一位免费为您推销的服务员</w:t>
                  </w:r>
                </w:p>
                <w:p w:rsidR="00222007" w:rsidRPr="005811E6" w:rsidRDefault="009A6F06" w:rsidP="00222007">
                  <w:pPr>
                    <w:pStyle w:val="2"/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易用的点餐</w:t>
                  </w:r>
                  <w:r w:rsidR="001D3402">
                    <w:rPr>
                      <w:rFonts w:ascii="微软雅黑" w:eastAsia="微软雅黑" w:hAnsi="微软雅黑" w:hint="eastAsia"/>
                    </w:rPr>
                    <w:t>界面</w:t>
                  </w:r>
                </w:p>
                <w:p w:rsidR="00222007" w:rsidRPr="00222007" w:rsidRDefault="00222007" w:rsidP="00222007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小河马点餐菜单界面简单大气，</w:t>
                  </w:r>
                  <w:r w:rsidR="001D3402">
                    <w:rPr>
                      <w:rFonts w:ascii="微软雅黑" w:eastAsia="微软雅黑" w:hAnsi="微软雅黑" w:hint="eastAsia"/>
                    </w:rPr>
                    <w:t>我们保证您的每一道菜品都有充足的空间得到展示</w:t>
                  </w:r>
                  <w:r w:rsidR="001D3402" w:rsidRPr="00222007">
                    <w:rPr>
                      <w:rFonts w:ascii="微软雅黑" w:eastAsia="微软雅黑" w:hAnsi="微软雅黑"/>
                    </w:rPr>
                    <w:t xml:space="preserve"> </w:t>
                  </w:r>
                  <w:r w:rsidR="008A650A">
                    <w:rPr>
                      <w:rFonts w:ascii="微软雅黑" w:eastAsia="微软雅黑" w:hAnsi="微软雅黑" w:hint="eastAsia"/>
                    </w:rPr>
                    <w:t>。同时，您的用户可以</w:t>
                  </w:r>
                  <w:r w:rsidR="00370E2E">
                    <w:rPr>
                      <w:rFonts w:ascii="微软雅黑" w:eastAsia="微软雅黑" w:hAnsi="微软雅黑" w:hint="eastAsia"/>
                    </w:rPr>
                    <w:t>多个人同时点餐，而商家端只会收到一份订单，管理起来不能更轻松！</w:t>
                  </w:r>
                </w:p>
                <w:p w:rsidR="00222007" w:rsidRPr="005811E6" w:rsidRDefault="00222007" w:rsidP="00222007">
                  <w:pPr>
                    <w:pStyle w:val="2"/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联系我们</w:t>
                  </w:r>
                </w:p>
                <w:p w:rsidR="00222007" w:rsidRDefault="00222007" w:rsidP="00222007">
                  <w:pPr>
                    <w:rPr>
                      <w:rFonts w:ascii="微软雅黑" w:eastAsia="微软雅黑" w:hAnsi="微软雅黑"/>
                    </w:rPr>
                  </w:pPr>
                  <w:r>
                    <w:rPr>
                      <w:rFonts w:ascii="微软雅黑" w:eastAsia="微软雅黑" w:hAnsi="微软雅黑" w:hint="eastAsia"/>
                    </w:rPr>
                    <w:t>邮箱：</w:t>
                  </w:r>
                  <w:hyperlink r:id="rId7" w:history="1">
                    <w:r w:rsidR="009A6F06" w:rsidRPr="00EA6E00">
                      <w:rPr>
                        <w:rStyle w:val="af2"/>
                        <w:rFonts w:ascii="微软雅黑" w:eastAsia="微软雅黑" w:hAnsi="微软雅黑" w:hint="eastAsia"/>
                      </w:rPr>
                      <w:t>xxxx</w:t>
                    </w:r>
                    <w:r w:rsidR="009A6F06" w:rsidRPr="00EA6E00">
                      <w:rPr>
                        <w:rStyle w:val="af2"/>
                        <w:rFonts w:ascii="微软雅黑" w:eastAsia="微软雅黑" w:hAnsi="微软雅黑"/>
                      </w:rPr>
                      <w:t>@tinyhippo.com</w:t>
                    </w:r>
                  </w:hyperlink>
                </w:p>
                <w:p w:rsidR="009A6F06" w:rsidRDefault="009A6F06" w:rsidP="00222007">
                  <w:pPr>
                    <w:rPr>
                      <w:rFonts w:ascii="微软雅黑" w:eastAsia="微软雅黑" w:hAnsi="微软雅黑"/>
                    </w:rPr>
                  </w:pPr>
                </w:p>
                <w:p w:rsidR="009A6F06" w:rsidRPr="002225E9" w:rsidRDefault="009A6F06" w:rsidP="00222007">
                  <w:pPr>
                    <w:rPr>
                      <w:rFonts w:ascii="微软雅黑" w:eastAsia="微软雅黑" w:hAnsi="微软雅黑"/>
                    </w:rPr>
                  </w:pPr>
                </w:p>
              </w:tc>
            </w:tr>
            <w:tr w:rsidR="000063A5" w:rsidRPr="005811E6">
              <w:trPr>
                <w:trHeight w:hRule="exact" w:val="2880"/>
              </w:trPr>
              <w:tc>
                <w:tcPr>
                  <w:tcW w:w="5000" w:type="pct"/>
                  <w:vAlign w:val="bottom"/>
                </w:tcPr>
                <w:tbl>
                  <w:tblPr>
                    <w:tblpPr w:leftFromText="180" w:rightFromText="180" w:vertAnchor="page" w:horzAnchor="margin" w:tblpY="361"/>
                    <w:tblOverlap w:val="never"/>
                    <w:tblW w:w="5000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20"/>
                    <w:gridCol w:w="270"/>
                    <w:gridCol w:w="2353"/>
                  </w:tblGrid>
                  <w:tr w:rsidR="00884BA0" w:rsidRPr="005811E6" w:rsidTr="00C8149B">
                    <w:tc>
                      <w:tcPr>
                        <w:tcW w:w="1587" w:type="pct"/>
                        <w:vAlign w:val="center"/>
                      </w:tcPr>
                      <w:p w:rsidR="00884BA0" w:rsidRPr="005811E6" w:rsidRDefault="00884BA0" w:rsidP="00884BA0">
                        <w:pPr>
                          <w:pStyle w:val="af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B12DCAF" wp14:editId="4DA91751">
                              <wp:extent cx="584200" cy="584200"/>
                              <wp:effectExtent l="0" t="0" r="6350" b="6350"/>
                              <wp:docPr id="10" name="图片 10" descr="@rookies-sysu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 descr="@rookies-sysu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14555" cy="614555"/>
                                      </a:xfrm>
                                      <a:prstGeom prst="round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51" w:type="pct"/>
                      </w:tcPr>
                      <w:p w:rsidR="00884BA0" w:rsidRPr="005811E6" w:rsidRDefault="00884BA0" w:rsidP="00884BA0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c>
                    <w:tc>
                      <w:tcPr>
                        <w:tcW w:w="3061" w:type="pct"/>
                      </w:tcPr>
                      <w:sdt>
                        <w:sdtPr>
                          <w:rPr>
                            <w:rFonts w:ascii="微软雅黑" w:eastAsia="微软雅黑" w:hAnsi="微软雅黑"/>
                            <w:color w:val="44652F" w:themeColor="accent4" w:themeShade="BF"/>
                          </w:rPr>
                          <w:alias w:val="公司"/>
                          <w:tag w:val=""/>
                          <w:id w:val="-108818510"/>
                          <w:placeholder>
                            <w:docPart w:val="B3CE3C91F73A479A871EE6971362A914"/>
                          </w:placeholder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p w:rsidR="00884BA0" w:rsidRPr="00140B01" w:rsidRDefault="00884BA0" w:rsidP="00884BA0">
                            <w:pPr>
                              <w:pStyle w:val="a8"/>
                              <w:rPr>
                                <w:rFonts w:ascii="微软雅黑" w:eastAsia="微软雅黑" w:hAnsi="微软雅黑"/>
                                <w:color w:val="FC8400"/>
                              </w:rPr>
                            </w:pPr>
                            <w:r w:rsidRPr="008A650A">
                              <w:rPr>
                                <w:rFonts w:ascii="微软雅黑" w:eastAsia="微软雅黑" w:hAnsi="微软雅黑"/>
                                <w:color w:val="44652F" w:themeColor="accent4" w:themeShade="BF"/>
                              </w:rPr>
                              <w:t xml:space="preserve">小河马点餐商家手册 </w:t>
                            </w:r>
                          </w:p>
                        </w:sdtContent>
                      </w:sdt>
                      <w:p w:rsidR="00884BA0" w:rsidRDefault="00884BA0" w:rsidP="00884BA0">
                        <w:pPr>
                          <w:pStyle w:val="a9"/>
                          <w:rPr>
                            <w:rFonts w:ascii="微软雅黑" w:eastAsia="微软雅黑" w:hAnsi="微软雅黑"/>
                            <w:lang w:val="zh-CN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lang w:val="zh-CN"/>
                          </w:rPr>
                          <w:t>Tiny Hippo</w:t>
                        </w:r>
                        <w:r>
                          <w:rPr>
                            <w:rFonts w:ascii="微软雅黑" w:eastAsia="微软雅黑" w:hAnsi="微软雅黑"/>
                            <w:lang w:val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lang w:val="zh-CN"/>
                          </w:rPr>
                          <w:t>团队敬上</w:t>
                        </w:r>
                      </w:p>
                      <w:p w:rsidR="00884BA0" w:rsidRPr="005811E6" w:rsidRDefault="00884BA0" w:rsidP="00884BA0">
                        <w:pPr>
                          <w:pStyle w:val="a9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lang w:val="zh-CN"/>
                          </w:rPr>
                          <w:t>广东省广州市中山大学</w:t>
                        </w:r>
                      </w:p>
                    </w:tc>
                  </w:tr>
                </w:tbl>
                <w:p w:rsidR="000063A5" w:rsidRPr="005811E6" w:rsidRDefault="000063A5">
                  <w:pPr>
                    <w:rPr>
                      <w:rFonts w:ascii="微软雅黑" w:eastAsia="微软雅黑" w:hAnsi="微软雅黑"/>
                    </w:rPr>
                  </w:pPr>
                </w:p>
              </w:tc>
            </w:tr>
          </w:tbl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720" w:type="dxa"/>
          </w:tcPr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720" w:type="dxa"/>
          </w:tcPr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851" w:type="dxa"/>
          </w:tcPr>
          <w:tbl>
            <w:tblPr>
              <w:tblStyle w:val="a5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3851"/>
            </w:tblGrid>
            <w:tr w:rsidR="000063A5" w:rsidRPr="005811E6">
              <w:trPr>
                <w:trHeight w:hRule="exact" w:val="5760"/>
              </w:trPr>
              <w:tc>
                <w:tcPr>
                  <w:tcW w:w="5000" w:type="pct"/>
                </w:tcPr>
                <w:p w:rsidR="000063A5" w:rsidRPr="005811E6" w:rsidRDefault="0033267C">
                  <w:pPr>
                    <w:rPr>
                      <w:rFonts w:ascii="微软雅黑" w:eastAsia="微软雅黑" w:hAnsi="微软雅黑"/>
                    </w:rPr>
                  </w:pPr>
                  <w:r w:rsidRPr="0033267C">
                    <w:rPr>
                      <w:rFonts w:ascii="微软雅黑" w:eastAsia="微软雅黑" w:hAnsi="微软雅黑"/>
                      <w:noProof/>
                    </w:rPr>
                    <w:drawing>
                      <wp:inline distT="0" distB="0" distL="0" distR="0">
                        <wp:extent cx="2877185" cy="3475355"/>
                        <wp:effectExtent l="0" t="0" r="0" b="0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5709" t="3846" b="640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77185" cy="3475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063A5" w:rsidRPr="005811E6" w:rsidRDefault="000063A5">
                  <w:pPr>
                    <w:rPr>
                      <w:rFonts w:ascii="微软雅黑" w:eastAsia="微软雅黑" w:hAnsi="微软雅黑"/>
                    </w:rPr>
                  </w:pPr>
                </w:p>
              </w:tc>
            </w:tr>
            <w:tr w:rsidR="000063A5" w:rsidRPr="005811E6">
              <w:trPr>
                <w:trHeight w:hRule="exact" w:val="360"/>
              </w:trPr>
              <w:tc>
                <w:tcPr>
                  <w:tcW w:w="5000" w:type="pct"/>
                </w:tcPr>
                <w:p w:rsidR="000063A5" w:rsidRPr="005811E6" w:rsidRDefault="000063A5">
                  <w:pPr>
                    <w:rPr>
                      <w:rFonts w:ascii="微软雅黑" w:eastAsia="微软雅黑" w:hAnsi="微软雅黑"/>
                    </w:rPr>
                  </w:pPr>
                </w:p>
              </w:tc>
            </w:tr>
            <w:tr w:rsidR="000063A5" w:rsidRPr="005811E6" w:rsidTr="009C189F">
              <w:trPr>
                <w:trHeight w:hRule="exact" w:val="3240"/>
              </w:trPr>
              <w:tc>
                <w:tcPr>
                  <w:tcW w:w="5000" w:type="pct"/>
                  <w:shd w:val="clear" w:color="auto" w:fill="44652F" w:themeFill="accent4" w:themeFillShade="BF"/>
                </w:tcPr>
                <w:p w:rsidR="000063A5" w:rsidRPr="005811E6" w:rsidRDefault="00F81495">
                  <w:pPr>
                    <w:pStyle w:val="ab"/>
                    <w:rPr>
                      <w:rFonts w:ascii="微软雅黑" w:eastAsia="微软雅黑" w:hAnsi="微软雅黑"/>
                    </w:rPr>
                  </w:pPr>
                  <w:sdt>
                    <w:sdtPr>
                      <w:rPr>
                        <w:rFonts w:ascii="微软雅黑" w:eastAsia="微软雅黑" w:hAnsi="微软雅黑" w:hint="eastAsia"/>
                      </w:rPr>
                      <w:alias w:val="公司"/>
                      <w:tag w:val=""/>
                      <w:id w:val="1274751255"/>
                      <w:placeholder>
                        <w:docPart w:val="21AD612C2B654068AB08BDA193E1A4A9"/>
                      </w:placeholder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Content>
                      <w:r w:rsidR="002F31C9">
                        <w:rPr>
                          <w:rFonts w:ascii="微软雅黑" w:eastAsia="微软雅黑" w:hAnsi="微软雅黑" w:hint="eastAsia"/>
                        </w:rPr>
                        <w:t>小河马点餐</w:t>
                      </w:r>
                      <w:r w:rsidR="00AF6EC1">
                        <w:rPr>
                          <w:rFonts w:ascii="微软雅黑" w:eastAsia="微软雅黑" w:hAnsi="微软雅黑" w:hint="eastAsia"/>
                        </w:rPr>
                        <w:t>商家</w:t>
                      </w:r>
                      <w:r w:rsidR="002F31C9" w:rsidRPr="00B13B83">
                        <w:rPr>
                          <w:rFonts w:ascii="微软雅黑" w:eastAsia="微软雅黑" w:hAnsi="微软雅黑" w:hint="eastAsia"/>
                        </w:rPr>
                        <w:t>手册</w:t>
                      </w:r>
                      <w:r w:rsidR="00AF6EC1">
                        <w:rPr>
                          <w:rFonts w:ascii="微软雅黑" w:eastAsia="微软雅黑" w:hAnsi="微软雅黑" w:hint="eastAsia"/>
                        </w:rPr>
                        <w:t xml:space="preserve"> </w:t>
                      </w:r>
                    </w:sdtContent>
                  </w:sdt>
                </w:p>
              </w:tc>
            </w:tr>
            <w:tr w:rsidR="000063A5" w:rsidRPr="005811E6" w:rsidTr="009C189F">
              <w:trPr>
                <w:trHeight w:hRule="exact" w:val="1440"/>
              </w:trPr>
              <w:tc>
                <w:tcPr>
                  <w:tcW w:w="5000" w:type="pct"/>
                  <w:shd w:val="clear" w:color="auto" w:fill="44652F" w:themeFill="accent4" w:themeFillShade="BF"/>
                  <w:vAlign w:val="bottom"/>
                </w:tcPr>
                <w:p w:rsidR="000063A5" w:rsidRPr="002F31C9" w:rsidRDefault="002F31C9" w:rsidP="002F31C9">
                  <w:pPr>
                    <w:pStyle w:val="ad"/>
                    <w:rPr>
                      <w:rFonts w:ascii="Open Sans" w:hAnsi="Open Sans" w:cs="Open Sans"/>
                    </w:rPr>
                  </w:pPr>
                  <w:r w:rsidRPr="002F31C9">
                    <w:rPr>
                      <w:rFonts w:ascii="Open Sans" w:hAnsi="Open Sans" w:cs="Open Sans"/>
                    </w:rPr>
                    <w:t>Tiny Hippo @ SYSU</w:t>
                  </w:r>
                </w:p>
              </w:tc>
            </w:tr>
          </w:tbl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</w:tr>
    </w:tbl>
    <w:p w:rsidR="000063A5" w:rsidRPr="005811E6" w:rsidRDefault="000063A5" w:rsidP="005811E6">
      <w:pPr>
        <w:tabs>
          <w:tab w:val="left" w:pos="2580"/>
        </w:tabs>
      </w:pPr>
    </w:p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  <w:tblDescription w:val="小册子布局表格第 2 页"/>
      </w:tblPr>
      <w:tblGrid>
        <w:gridCol w:w="3840"/>
        <w:gridCol w:w="713"/>
        <w:gridCol w:w="713"/>
        <w:gridCol w:w="3843"/>
        <w:gridCol w:w="720"/>
        <w:gridCol w:w="720"/>
        <w:gridCol w:w="3851"/>
      </w:tblGrid>
      <w:tr w:rsidR="000063A5" w:rsidRPr="005811E6">
        <w:trPr>
          <w:trHeight w:hRule="exact" w:val="10800"/>
          <w:jc w:val="center"/>
        </w:trPr>
        <w:tc>
          <w:tcPr>
            <w:tcW w:w="3840" w:type="dxa"/>
          </w:tcPr>
          <w:p w:rsidR="000063A5" w:rsidRDefault="00E769CC" w:rsidP="00E769CC">
            <w:pPr>
              <w:pStyle w:val="1"/>
              <w:rPr>
                <w:rFonts w:ascii="微软雅黑" w:eastAsia="微软雅黑" w:hAnsi="微软雅黑"/>
                <w:color w:val="44652F" w:themeColor="accent4" w:themeShade="BF"/>
                <w:lang w:val="zh-CN"/>
              </w:rPr>
            </w:pPr>
            <w:r w:rsidRPr="00E769CC">
              <w:rPr>
                <w:rFonts w:ascii="微软雅黑" w:eastAsia="微软雅黑" w:hAnsi="微软雅黑" w:hint="eastAsia"/>
                <w:color w:val="44652F" w:themeColor="accent4" w:themeShade="BF"/>
                <w:lang w:val="zh-CN"/>
              </w:rPr>
              <w:lastRenderedPageBreak/>
              <w:t>菜品管理</w:t>
            </w:r>
          </w:p>
          <w:p w:rsidR="00E769CC" w:rsidRPr="00E769CC" w:rsidRDefault="00E769CC" w:rsidP="00E769CC">
            <w:pPr>
              <w:rPr>
                <w:lang w:val="zh-CN"/>
              </w:rPr>
            </w:pPr>
          </w:p>
          <w:p w:rsidR="00E769CC" w:rsidRDefault="00245B26">
            <w:pPr>
              <w:rPr>
                <w:rFonts w:ascii="微软雅黑" w:eastAsia="微软雅黑" w:hAnsi="微软雅黑"/>
              </w:rPr>
            </w:pPr>
            <w:r w:rsidRPr="00245B26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2039625" wp14:editId="5C7902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1136710</wp:posOffset>
                  </wp:positionV>
                  <wp:extent cx="2438400" cy="2259965"/>
                  <wp:effectExtent l="0" t="0" r="0" b="6985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21395"/>
                          <a:stretch/>
                        </pic:blipFill>
                        <pic:spPr bwMode="auto">
                          <a:xfrm>
                            <a:off x="0" y="0"/>
                            <a:ext cx="2438400" cy="225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769CC">
              <w:rPr>
                <w:rFonts w:ascii="微软雅黑" w:eastAsia="微软雅黑" w:hAnsi="微软雅黑" w:hint="eastAsia"/>
              </w:rPr>
              <w:t>通过我们的商家管理系统，您可以轻松地增添、删除、修改菜品信息。这一切您甚至可以在手机上完成，所以一旦有新的灵感，打开手机登陆商家管理系统就可以</w:t>
            </w:r>
            <w:proofErr w:type="gramStart"/>
            <w:r w:rsidR="00E769CC">
              <w:rPr>
                <w:rFonts w:ascii="微软雅黑" w:eastAsia="微软雅黑" w:hAnsi="微软雅黑" w:hint="eastAsia"/>
              </w:rPr>
              <w:t>实施您</w:t>
            </w:r>
            <w:proofErr w:type="gramEnd"/>
            <w:r w:rsidR="00E769CC">
              <w:rPr>
                <w:rFonts w:ascii="微软雅黑" w:eastAsia="微软雅黑" w:hAnsi="微软雅黑" w:hint="eastAsia"/>
              </w:rPr>
              <w:t>的计划！</w:t>
            </w:r>
          </w:p>
          <w:p w:rsidR="00245B26" w:rsidRDefault="00245B26">
            <w:pPr>
              <w:rPr>
                <w:rFonts w:ascii="微软雅黑" w:eastAsia="微软雅黑" w:hAnsi="微软雅黑"/>
              </w:rPr>
            </w:pPr>
          </w:p>
          <w:p w:rsidR="00E769CC" w:rsidRPr="005811E6" w:rsidRDefault="00E769C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这些改变立刻可以发布到用户面前，在瞬息万变的市场中，您可以省去联系管理员的繁琐，立刻推行您的新计划！</w:t>
            </w:r>
          </w:p>
        </w:tc>
        <w:tc>
          <w:tcPr>
            <w:tcW w:w="713" w:type="dxa"/>
          </w:tcPr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713" w:type="dxa"/>
          </w:tcPr>
          <w:p w:rsidR="000063A5" w:rsidRDefault="000063A5">
            <w:pPr>
              <w:rPr>
                <w:rFonts w:ascii="微软雅黑" w:eastAsia="微软雅黑" w:hAnsi="微软雅黑"/>
              </w:rPr>
            </w:pPr>
          </w:p>
          <w:p w:rsidR="00535E0A" w:rsidRPr="005811E6" w:rsidRDefault="00535E0A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843" w:type="dxa"/>
          </w:tcPr>
          <w:p w:rsidR="00853147" w:rsidRPr="00853147" w:rsidRDefault="00853147" w:rsidP="00853147">
            <w:pPr>
              <w:pStyle w:val="1"/>
              <w:rPr>
                <w:rFonts w:ascii="微软雅黑" w:eastAsia="微软雅黑" w:hAnsi="微软雅黑"/>
                <w:color w:val="44652F" w:themeColor="accent4" w:themeShade="BF"/>
                <w:lang w:val="zh-CN"/>
              </w:rPr>
            </w:pPr>
            <w:r>
              <w:rPr>
                <w:rFonts w:ascii="微软雅黑" w:eastAsia="微软雅黑" w:hAnsi="微软雅黑" w:hint="eastAsia"/>
                <w:color w:val="44652F" w:themeColor="accent4" w:themeShade="BF"/>
                <w:lang w:val="zh-CN"/>
              </w:rPr>
              <w:t>推荐系统</w:t>
            </w:r>
          </w:p>
          <w:p w:rsidR="000063A5" w:rsidRPr="005811E6" w:rsidRDefault="00B86C5E">
            <w:pPr>
              <w:pStyle w:val="2"/>
              <w:spacing w:before="2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还在为</w:t>
            </w:r>
            <w:r w:rsidR="00035384">
              <w:rPr>
                <w:rFonts w:ascii="微软雅黑" w:eastAsia="微软雅黑" w:hAnsi="微软雅黑" w:hint="eastAsia"/>
              </w:rPr>
              <w:t>如何推荐您的菜品</w:t>
            </w:r>
            <w:r>
              <w:rPr>
                <w:rFonts w:ascii="微软雅黑" w:eastAsia="微软雅黑" w:hAnsi="微软雅黑" w:hint="eastAsia"/>
              </w:rPr>
              <w:t>而头疼？</w:t>
            </w:r>
          </w:p>
          <w:p w:rsidR="000063A5" w:rsidRPr="002A158D" w:rsidRDefault="00B86C5E" w:rsidP="002A158D">
            <w:pPr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回忆您使用</w:t>
            </w:r>
            <w:r w:rsidR="00035384">
              <w:rPr>
                <w:rFonts w:ascii="微软雅黑" w:eastAsia="微软雅黑" w:hAnsi="微软雅黑" w:hint="eastAsia"/>
                <w:lang w:val="zh-CN"/>
              </w:rPr>
              <w:t>其他智能点</w:t>
            </w:r>
            <w:proofErr w:type="gramStart"/>
            <w:r w:rsidR="00035384">
              <w:rPr>
                <w:rFonts w:ascii="微软雅黑" w:eastAsia="微软雅黑" w:hAnsi="微软雅黑" w:hint="eastAsia"/>
                <w:lang w:val="zh-CN"/>
              </w:rPr>
              <w:t>餐系统</w:t>
            </w:r>
            <w:proofErr w:type="gramEnd"/>
            <w:r w:rsidR="00035384">
              <w:rPr>
                <w:rFonts w:ascii="微软雅黑" w:eastAsia="微软雅黑" w:hAnsi="微软雅黑" w:hint="eastAsia"/>
                <w:lang w:val="zh-CN"/>
              </w:rPr>
              <w:t>时候的困扰，如何</w:t>
            </w:r>
            <w:proofErr w:type="gramStart"/>
            <w:r w:rsidR="00035384">
              <w:rPr>
                <w:rFonts w:ascii="微软雅黑" w:eastAsia="微软雅黑" w:hAnsi="微软雅黑" w:hint="eastAsia"/>
                <w:lang w:val="zh-CN"/>
              </w:rPr>
              <w:t>推销您</w:t>
            </w:r>
            <w:proofErr w:type="gramEnd"/>
            <w:r w:rsidR="00035384">
              <w:rPr>
                <w:rFonts w:ascii="微软雅黑" w:eastAsia="微软雅黑" w:hAnsi="微软雅黑" w:hint="eastAsia"/>
                <w:lang w:val="zh-CN"/>
              </w:rPr>
              <w:t>的热门菜品？如何根据不同时段快速</w:t>
            </w:r>
            <w:proofErr w:type="gramStart"/>
            <w:r w:rsidR="00035384">
              <w:rPr>
                <w:rFonts w:ascii="微软雅黑" w:eastAsia="微软雅黑" w:hAnsi="微软雅黑" w:hint="eastAsia"/>
                <w:lang w:val="zh-CN"/>
              </w:rPr>
              <w:t>更新您</w:t>
            </w:r>
            <w:proofErr w:type="gramEnd"/>
            <w:r w:rsidR="00035384">
              <w:rPr>
                <w:rFonts w:ascii="微软雅黑" w:eastAsia="微软雅黑" w:hAnsi="微软雅黑" w:hint="eastAsia"/>
                <w:lang w:val="zh-CN"/>
              </w:rPr>
              <w:t>的推荐内容？如何</w:t>
            </w:r>
            <w:r w:rsidR="00350D71">
              <w:rPr>
                <w:rFonts w:ascii="微软雅黑" w:eastAsia="微软雅黑" w:hAnsi="微软雅黑" w:hint="eastAsia"/>
                <w:lang w:val="zh-CN"/>
              </w:rPr>
              <w:t>为用户介绍您餐厅独特的故事？答案都在我们的推荐系统中得到解答。</w:t>
            </w:r>
          </w:p>
          <w:p w:rsidR="00350D71" w:rsidRPr="005811E6" w:rsidRDefault="001B437B" w:rsidP="00F81495">
            <w:pPr>
              <w:pStyle w:val="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您的</w:t>
            </w:r>
            <w:r w:rsidR="002A158D">
              <w:rPr>
                <w:rFonts w:ascii="微软雅黑" w:eastAsia="微软雅黑" w:hAnsi="微软雅黑" w:hint="eastAsia"/>
                <w:lang w:val="zh-CN"/>
              </w:rPr>
              <w:t>新</w:t>
            </w:r>
            <w:r>
              <w:rPr>
                <w:rFonts w:ascii="微软雅黑" w:eastAsia="微软雅黑" w:hAnsi="微软雅黑" w:hint="eastAsia"/>
                <w:lang w:val="zh-CN"/>
              </w:rPr>
              <w:t>推荐</w:t>
            </w:r>
          </w:p>
          <w:p w:rsidR="00350D71" w:rsidRDefault="00F81495" w:rsidP="00F81495">
            <w:pPr>
              <w:rPr>
                <w:rFonts w:ascii="微软雅黑" w:eastAsia="微软雅黑" w:hAnsi="微软雅黑"/>
                <w:lang w:val="zh-CN"/>
              </w:rPr>
            </w:pPr>
            <w:bookmarkStart w:id="0" w:name="_GoBack"/>
            <w:r w:rsidRPr="002A158D">
              <w:rPr>
                <w:rFonts w:ascii="微软雅黑" w:eastAsia="微软雅黑" w:hAnsi="微软雅黑"/>
                <w:noProof/>
              </w:rPr>
              <w:drawing>
                <wp:anchor distT="0" distB="0" distL="114300" distR="114300" simplePos="0" relativeHeight="251665408" behindDoc="0" locked="0" layoutInCell="1" allowOverlap="1" wp14:anchorId="40A3683B" wp14:editId="57E271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1130300</wp:posOffset>
                  </wp:positionV>
                  <wp:extent cx="2453640" cy="2215515"/>
                  <wp:effectExtent l="0" t="0" r="381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647" t="9027" b="33576"/>
                          <a:stretch/>
                        </pic:blipFill>
                        <pic:spPr bwMode="auto">
                          <a:xfrm>
                            <a:off x="0" y="0"/>
                            <a:ext cx="2453640" cy="2215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  <w:r w:rsidR="001B437B">
              <w:rPr>
                <w:rFonts w:ascii="微软雅黑" w:eastAsia="微软雅黑" w:hAnsi="微软雅黑" w:hint="eastAsia"/>
                <w:lang w:val="zh-CN"/>
              </w:rPr>
              <w:t>在商家管理系统“推荐”栏目中，输入您想要推荐的菜品和对应的推荐语，点击提交，推荐的菜品就能立刻呈现在用户面前。最神奇的是，从排版到内容发布，都不需要任何人的帮助！</w:t>
            </w:r>
            <w:r w:rsidR="001B437B">
              <w:rPr>
                <w:rFonts w:ascii="微软雅黑" w:eastAsia="微软雅黑" w:hAnsi="微软雅黑"/>
                <w:lang w:val="zh-CN"/>
              </w:rPr>
              <w:t xml:space="preserve"> </w:t>
            </w:r>
          </w:p>
          <w:p w:rsidR="002A158D" w:rsidRDefault="002A158D" w:rsidP="00F81495">
            <w:pPr>
              <w:rPr>
                <w:rFonts w:ascii="微软雅黑" w:eastAsia="微软雅黑" w:hAnsi="微软雅黑"/>
                <w:lang w:val="zh-CN"/>
              </w:rPr>
            </w:pPr>
          </w:p>
          <w:p w:rsidR="00853147" w:rsidRPr="00853147" w:rsidRDefault="00853147" w:rsidP="00853147">
            <w:pPr>
              <w:pStyle w:val="2"/>
              <w:rPr>
                <w:rFonts w:ascii="微软雅黑" w:eastAsia="微软雅黑" w:hAnsi="微软雅黑"/>
                <w:lang w:val="zh-CN"/>
              </w:rPr>
            </w:pPr>
          </w:p>
        </w:tc>
        <w:tc>
          <w:tcPr>
            <w:tcW w:w="720" w:type="dxa"/>
          </w:tcPr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720" w:type="dxa"/>
          </w:tcPr>
          <w:p w:rsidR="000063A5" w:rsidRPr="005811E6" w:rsidRDefault="000063A5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851" w:type="dxa"/>
          </w:tcPr>
          <w:p w:rsidR="000063A5" w:rsidRPr="001D02FB" w:rsidRDefault="00860792" w:rsidP="00B86C5E">
            <w:pPr>
              <w:pStyle w:val="1"/>
              <w:rPr>
                <w:rFonts w:ascii="微软雅黑" w:eastAsia="微软雅黑" w:hAnsi="微软雅黑"/>
                <w:color w:val="44652F" w:themeColor="accent4" w:themeShade="BF"/>
                <w:lang w:val="zh-CN"/>
              </w:rPr>
            </w:pPr>
            <w:r>
              <w:rPr>
                <w:rFonts w:ascii="微软雅黑" w:eastAsia="微软雅黑" w:hAnsi="微软雅黑" w:hint="eastAsia"/>
                <w:color w:val="44652F" w:themeColor="accent4" w:themeShade="BF"/>
                <w:lang w:val="zh-CN"/>
              </w:rPr>
              <w:t>好看易用</w:t>
            </w:r>
          </w:p>
          <w:p w:rsidR="000063A5" w:rsidRDefault="00860792">
            <w:pPr>
              <w:pStyle w:val="2"/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用户喜爱我们的界面！</w:t>
            </w:r>
          </w:p>
          <w:p w:rsidR="00486EEF" w:rsidRPr="00486EEF" w:rsidRDefault="00486EEF" w:rsidP="00486EEF">
            <w:pPr>
              <w:pStyle w:val="af0"/>
              <w:divId w:val="221058851"/>
              <w:rPr>
                <w:rFonts w:ascii="微软雅黑" w:eastAsia="微软雅黑" w:hAnsi="微软雅黑"/>
                <w:color w:val="44652F" w:themeColor="accent4" w:themeShade="BF"/>
                <w:sz w:val="24"/>
                <w:lang w:val="zh-CN"/>
              </w:rPr>
            </w:pPr>
            <w:r w:rsidRPr="00486EEF">
              <w:rPr>
                <w:rFonts w:ascii="微软雅黑" w:eastAsia="微软雅黑" w:hAnsi="微软雅黑" w:hint="eastAsia"/>
                <w:color w:val="44652F" w:themeColor="accent4" w:themeShade="BF"/>
                <w:sz w:val="24"/>
                <w:lang w:val="zh-CN"/>
              </w:rPr>
              <w:t>“在小河马点餐里看菜单的时候，感觉自己的手机都变大了。我从没用过如此好用的点餐软件！“</w:t>
            </w:r>
          </w:p>
          <w:p w:rsidR="00486EEF" w:rsidRDefault="00486EEF">
            <w:pPr>
              <w:pStyle w:val="2"/>
              <w:divId w:val="116813847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上下滑动浏览不同种类的菜品</w:t>
            </w:r>
          </w:p>
          <w:p w:rsidR="00486EEF" w:rsidRDefault="00486EEF">
            <w:pPr>
              <w:divId w:val="116813847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要轻松地自定义此小册子的外观，请在功能区的“设计”选项卡上，检查主题、颜色和字体库。</w:t>
            </w:r>
          </w:p>
          <w:p w:rsidR="00486EEF" w:rsidRDefault="00486EEF">
            <w:pPr>
              <w:pStyle w:val="2"/>
              <w:divId w:val="116813847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左右滑动浏览同一种类的菜品</w:t>
            </w:r>
          </w:p>
          <w:p w:rsidR="00486EEF" w:rsidRDefault="00A2490F">
            <w:pPr>
              <w:divId w:val="1168138470"/>
              <w:rPr>
                <w:rFonts w:ascii="微软雅黑" w:eastAsia="微软雅黑" w:hAnsi="微软雅黑"/>
              </w:rPr>
            </w:pPr>
            <w:r w:rsidRPr="00A2490F">
              <w:rPr>
                <w:rFonts w:ascii="微软雅黑" w:eastAsia="微软雅黑" w:hAnsi="微软雅黑"/>
                <w:noProof/>
              </w:rPr>
              <w:drawing>
                <wp:anchor distT="0" distB="0" distL="114300" distR="114300" simplePos="0" relativeHeight="251663360" behindDoc="0" locked="0" layoutInCell="1" allowOverlap="1" wp14:anchorId="25A4DFEB" wp14:editId="43BD291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672828</wp:posOffset>
                  </wp:positionV>
                  <wp:extent cx="2398395" cy="1407160"/>
                  <wp:effectExtent l="0" t="0" r="1905" b="2540"/>
                  <wp:wrapTopAndBottom/>
                  <wp:docPr id="13" name="图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 rotWithShape="1">
                          <a:blip r:embed="rId12"/>
                          <a:srcRect l="4498" b="52518"/>
                          <a:stretch/>
                        </pic:blipFill>
                        <pic:spPr bwMode="auto">
                          <a:xfrm>
                            <a:off x="0" y="0"/>
                            <a:ext cx="2398395" cy="1407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486EEF">
              <w:rPr>
                <w:rFonts w:ascii="微软雅黑" w:eastAsia="微软雅黑" w:hAnsi="微软雅黑" w:hint="eastAsia"/>
              </w:rPr>
              <w:t>没错！小河马点餐的菜单扩展了横向的空间，您只需要左右滑动，即可浏览同类别下的不同菜品</w:t>
            </w:r>
          </w:p>
          <w:p w:rsidR="00050B1D" w:rsidRPr="00486EEF" w:rsidRDefault="00050B1D" w:rsidP="00486EEF">
            <w:pPr>
              <w:rPr>
                <w:rFonts w:ascii="微软雅黑" w:eastAsia="微软雅黑" w:hAnsi="微软雅黑"/>
                <w:lang w:val="zh-CN"/>
              </w:rPr>
            </w:pPr>
          </w:p>
        </w:tc>
      </w:tr>
    </w:tbl>
    <w:p w:rsidR="000063A5" w:rsidRPr="005811E6" w:rsidRDefault="000063A5" w:rsidP="005811E6">
      <w:pPr>
        <w:tabs>
          <w:tab w:val="left" w:pos="2235"/>
        </w:tabs>
      </w:pPr>
    </w:p>
    <w:sectPr w:rsidR="000063A5" w:rsidRPr="005811E6">
      <w:pgSz w:w="15840" w:h="12240" w:orient="landscape" w:code="1"/>
      <w:pgMar w:top="720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6B40AF6"/>
    <w:lvl w:ilvl="0">
      <w:start w:val="1"/>
      <w:numFmt w:val="bullet"/>
      <w:pStyle w:val="a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352F25" w:themeColor="text2"/>
        <w:sz w:val="16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4"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1C9"/>
    <w:rsid w:val="000063A5"/>
    <w:rsid w:val="00035384"/>
    <w:rsid w:val="00050B1D"/>
    <w:rsid w:val="00140B01"/>
    <w:rsid w:val="001B437B"/>
    <w:rsid w:val="001D02FB"/>
    <w:rsid w:val="001D3402"/>
    <w:rsid w:val="00222007"/>
    <w:rsid w:val="002225E9"/>
    <w:rsid w:val="00245B26"/>
    <w:rsid w:val="0029325B"/>
    <w:rsid w:val="002A158D"/>
    <w:rsid w:val="002F31C9"/>
    <w:rsid w:val="0033267C"/>
    <w:rsid w:val="00350D71"/>
    <w:rsid w:val="00370E2E"/>
    <w:rsid w:val="00486EEF"/>
    <w:rsid w:val="00535E0A"/>
    <w:rsid w:val="005811E6"/>
    <w:rsid w:val="007358FE"/>
    <w:rsid w:val="00816095"/>
    <w:rsid w:val="00853147"/>
    <w:rsid w:val="00860792"/>
    <w:rsid w:val="00884BA0"/>
    <w:rsid w:val="008A650A"/>
    <w:rsid w:val="009228C6"/>
    <w:rsid w:val="0092296A"/>
    <w:rsid w:val="009A6F06"/>
    <w:rsid w:val="009C189F"/>
    <w:rsid w:val="009E1A0C"/>
    <w:rsid w:val="00A2490F"/>
    <w:rsid w:val="00AF6EC1"/>
    <w:rsid w:val="00B06632"/>
    <w:rsid w:val="00B06A79"/>
    <w:rsid w:val="00B86C5E"/>
    <w:rsid w:val="00C25EEF"/>
    <w:rsid w:val="00C63109"/>
    <w:rsid w:val="00C8149B"/>
    <w:rsid w:val="00CA6078"/>
    <w:rsid w:val="00CE020E"/>
    <w:rsid w:val="00D47D7F"/>
    <w:rsid w:val="00DA32BB"/>
    <w:rsid w:val="00DC4351"/>
    <w:rsid w:val="00E769CC"/>
    <w:rsid w:val="00F81495"/>
    <w:rsid w:val="00FC7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607604-32DD-4F09-B8FC-D1BF9D5A5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4436" w:themeColor="text2" w:themeTint="E6"/>
        <w:sz w:val="18"/>
        <w:lang w:val="en-US" w:eastAsia="zh-CN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 w:qFormat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22007"/>
  </w:style>
  <w:style w:type="paragraph" w:styleId="1">
    <w:name w:val="heading 1"/>
    <w:basedOn w:val="a0"/>
    <w:next w:val="a0"/>
    <w:link w:val="10"/>
    <w:uiPriority w:val="1"/>
    <w:qFormat/>
    <w:pPr>
      <w:keepNext/>
      <w:keepLines/>
      <w:spacing w:before="200" w:after="0" w:line="240" w:lineRule="auto"/>
      <w:outlineLvl w:val="0"/>
    </w:pPr>
    <w:rPr>
      <w:rFonts w:asciiTheme="majorHAnsi" w:eastAsiaTheme="majorEastAsia" w:hAnsiTheme="majorHAnsi" w:cstheme="majorBidi"/>
      <w:b/>
      <w:bCs/>
      <w:color w:val="C45238" w:themeColor="accent1"/>
      <w:sz w:val="32"/>
    </w:rPr>
  </w:style>
  <w:style w:type="paragraph" w:styleId="2">
    <w:name w:val="heading 2"/>
    <w:basedOn w:val="a0"/>
    <w:next w:val="a0"/>
    <w:link w:val="20"/>
    <w:uiPriority w:val="1"/>
    <w:unhideWhenUsed/>
    <w:qFormat/>
    <w:pPr>
      <w:keepNext/>
      <w:keepLines/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olor w:val="352F25" w:themeColor="text2"/>
      <w:sz w:val="2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5">
    <w:name w:val="表格布局"/>
    <w:basedOn w:val="a2"/>
    <w:uiPriority w:val="99"/>
    <w:tblPr>
      <w:tblCellMar>
        <w:left w:w="0" w:type="dxa"/>
        <w:right w:w="0" w:type="dxa"/>
      </w:tblCellMar>
    </w:tblPr>
  </w:style>
  <w:style w:type="paragraph" w:customStyle="1" w:styleId="a6">
    <w:name w:val="描述"/>
    <w:basedOn w:val="a0"/>
    <w:next w:val="a0"/>
    <w:uiPriority w:val="2"/>
    <w:unhideWhenUsed/>
    <w:qFormat/>
    <w:pPr>
      <w:spacing w:after="340" w:line="240" w:lineRule="auto"/>
    </w:pPr>
    <w:rPr>
      <w:i/>
      <w:iCs/>
      <w:sz w:val="14"/>
    </w:rPr>
  </w:style>
  <w:style w:type="character" w:customStyle="1" w:styleId="20">
    <w:name w:val="标题 2 字符"/>
    <w:basedOn w:val="a1"/>
    <w:link w:val="2"/>
    <w:uiPriority w:val="1"/>
    <w:rPr>
      <w:rFonts w:asciiTheme="majorHAnsi" w:eastAsiaTheme="majorEastAsia" w:hAnsiTheme="majorHAnsi" w:cstheme="majorBidi"/>
      <w:b/>
      <w:bCs/>
      <w:color w:val="352F25" w:themeColor="text2"/>
      <w:sz w:val="22"/>
    </w:rPr>
  </w:style>
  <w:style w:type="character" w:styleId="a7">
    <w:name w:val="Placeholder Text"/>
    <w:basedOn w:val="a1"/>
    <w:uiPriority w:val="99"/>
    <w:semiHidden/>
    <w:rPr>
      <w:color w:val="808080"/>
    </w:rPr>
  </w:style>
  <w:style w:type="paragraph" w:styleId="a">
    <w:name w:val="List Bullet"/>
    <w:basedOn w:val="a0"/>
    <w:uiPriority w:val="1"/>
    <w:unhideWhenUsed/>
    <w:qFormat/>
    <w:pPr>
      <w:numPr>
        <w:numId w:val="2"/>
      </w:numPr>
    </w:pPr>
  </w:style>
  <w:style w:type="character" w:customStyle="1" w:styleId="10">
    <w:name w:val="标题 1 字符"/>
    <w:basedOn w:val="a1"/>
    <w:link w:val="1"/>
    <w:uiPriority w:val="1"/>
    <w:rPr>
      <w:rFonts w:asciiTheme="majorHAnsi" w:eastAsiaTheme="majorEastAsia" w:hAnsiTheme="majorHAnsi" w:cstheme="majorBidi"/>
      <w:b/>
      <w:bCs/>
      <w:color w:val="C45238" w:themeColor="accent1"/>
      <w:sz w:val="32"/>
    </w:rPr>
  </w:style>
  <w:style w:type="paragraph" w:customStyle="1" w:styleId="a8">
    <w:name w:val="公司"/>
    <w:basedOn w:val="a0"/>
    <w:uiPriority w:val="2"/>
    <w:qFormat/>
    <w:pPr>
      <w:spacing w:after="0" w:line="240" w:lineRule="auto"/>
    </w:pPr>
    <w:rPr>
      <w:rFonts w:asciiTheme="majorHAnsi" w:eastAsiaTheme="majorEastAsia" w:hAnsiTheme="majorHAnsi" w:cstheme="majorBidi"/>
      <w:b/>
      <w:bCs/>
      <w:color w:val="C45238" w:themeColor="accent1"/>
    </w:rPr>
  </w:style>
  <w:style w:type="paragraph" w:styleId="a9">
    <w:name w:val="footer"/>
    <w:basedOn w:val="a0"/>
    <w:link w:val="aa"/>
    <w:uiPriority w:val="2"/>
    <w:unhideWhenUsed/>
    <w:qFormat/>
    <w:pPr>
      <w:tabs>
        <w:tab w:val="center" w:pos="4680"/>
        <w:tab w:val="right" w:pos="9360"/>
      </w:tabs>
      <w:spacing w:after="0" w:line="276" w:lineRule="auto"/>
    </w:pPr>
    <w:rPr>
      <w:sz w:val="17"/>
    </w:rPr>
  </w:style>
  <w:style w:type="character" w:customStyle="1" w:styleId="aa">
    <w:name w:val="页脚 字符"/>
    <w:basedOn w:val="a1"/>
    <w:link w:val="a9"/>
    <w:uiPriority w:val="2"/>
    <w:rPr>
      <w:rFonts w:asciiTheme="minorHAnsi" w:eastAsiaTheme="minorEastAsia" w:hAnsiTheme="minorHAnsi" w:cstheme="minorBidi"/>
      <w:sz w:val="17"/>
    </w:rPr>
  </w:style>
  <w:style w:type="paragraph" w:styleId="ab">
    <w:name w:val="Title"/>
    <w:basedOn w:val="a0"/>
    <w:next w:val="a0"/>
    <w:link w:val="ac"/>
    <w:uiPriority w:val="1"/>
    <w:qFormat/>
    <w:pPr>
      <w:spacing w:before="320" w:after="0" w:line="240" w:lineRule="auto"/>
      <w:ind w:left="288" w:right="288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60"/>
    </w:rPr>
  </w:style>
  <w:style w:type="character" w:customStyle="1" w:styleId="ac">
    <w:name w:val="标题 字符"/>
    <w:basedOn w:val="a1"/>
    <w:link w:val="ab"/>
    <w:uiPriority w:val="1"/>
    <w:rPr>
      <w:rFonts w:asciiTheme="majorHAnsi" w:eastAsiaTheme="majorEastAsia" w:hAnsiTheme="majorHAnsi" w:cstheme="majorBidi"/>
      <w:color w:val="FFFFFF" w:themeColor="background1"/>
      <w:kern w:val="28"/>
      <w:sz w:val="60"/>
    </w:rPr>
  </w:style>
  <w:style w:type="paragraph" w:styleId="ad">
    <w:name w:val="Subtitle"/>
    <w:basedOn w:val="a0"/>
    <w:next w:val="a0"/>
    <w:link w:val="ae"/>
    <w:uiPriority w:val="1"/>
    <w:qFormat/>
    <w:pPr>
      <w:numPr>
        <w:ilvl w:val="1"/>
      </w:numPr>
      <w:spacing w:after="360" w:line="264" w:lineRule="auto"/>
      <w:ind w:left="288" w:right="288"/>
    </w:pPr>
    <w:rPr>
      <w:i/>
      <w:iCs/>
      <w:color w:val="FFFFFF" w:themeColor="background1"/>
      <w:sz w:val="24"/>
    </w:rPr>
  </w:style>
  <w:style w:type="character" w:customStyle="1" w:styleId="ae">
    <w:name w:val="副标题 字符"/>
    <w:basedOn w:val="a1"/>
    <w:link w:val="ad"/>
    <w:uiPriority w:val="1"/>
    <w:rPr>
      <w:i/>
      <w:iCs/>
      <w:color w:val="FFFFFF" w:themeColor="background1"/>
      <w:sz w:val="24"/>
    </w:rPr>
  </w:style>
  <w:style w:type="paragraph" w:customStyle="1" w:styleId="af">
    <w:name w:val="无间距"/>
    <w:uiPriority w:val="99"/>
    <w:qFormat/>
    <w:pPr>
      <w:spacing w:after="0" w:line="240" w:lineRule="auto"/>
    </w:pPr>
  </w:style>
  <w:style w:type="paragraph" w:customStyle="1" w:styleId="af0">
    <w:name w:val="引言"/>
    <w:basedOn w:val="a0"/>
    <w:next w:val="a0"/>
    <w:link w:val="af1"/>
    <w:uiPriority w:val="1"/>
    <w:qFormat/>
    <w:pPr>
      <w:pBdr>
        <w:top w:val="single" w:sz="4" w:space="14" w:color="C45238" w:themeColor="accent1"/>
        <w:bottom w:val="single" w:sz="4" w:space="14" w:color="C45238" w:themeColor="accent1"/>
      </w:pBdr>
      <w:spacing w:before="480" w:after="480" w:line="312" w:lineRule="auto"/>
    </w:pPr>
    <w:rPr>
      <w:rFonts w:asciiTheme="majorHAnsi" w:eastAsiaTheme="majorEastAsia" w:hAnsiTheme="majorHAnsi" w:cstheme="majorBidi"/>
      <w:i/>
      <w:iCs/>
      <w:color w:val="C45238" w:themeColor="accent1"/>
      <w:sz w:val="34"/>
    </w:rPr>
  </w:style>
  <w:style w:type="character" w:customStyle="1" w:styleId="af1">
    <w:name w:val="引言字符"/>
    <w:basedOn w:val="a1"/>
    <w:link w:val="af0"/>
    <w:uiPriority w:val="1"/>
    <w:rPr>
      <w:rFonts w:asciiTheme="majorHAnsi" w:eastAsiaTheme="majorEastAsia" w:hAnsiTheme="majorHAnsi" w:cstheme="majorBidi"/>
      <w:i/>
      <w:iCs/>
      <w:color w:val="C45238" w:themeColor="accent1"/>
      <w:sz w:val="34"/>
    </w:rPr>
  </w:style>
  <w:style w:type="character" w:customStyle="1" w:styleId="30">
    <w:name w:val="标题 3 字符"/>
    <w:basedOn w:val="a1"/>
    <w:link w:val="3"/>
    <w:uiPriority w:val="9"/>
    <w:semiHidden/>
    <w:rPr>
      <w:b/>
      <w:bCs/>
    </w:rPr>
  </w:style>
  <w:style w:type="character" w:styleId="af2">
    <w:name w:val="Hyperlink"/>
    <w:basedOn w:val="a1"/>
    <w:uiPriority w:val="99"/>
    <w:unhideWhenUsed/>
    <w:rsid w:val="009A6F06"/>
    <w:rPr>
      <w:color w:val="4D4436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9A6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xxxx@tinyhippo.com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7009\AppData\Roaming\Microsoft\Templates\&#23567;&#20876;&#23376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1AD612C2B654068AB08BDA193E1A4A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389E04-E22A-458F-AF2E-02F3E8E91178}"/>
      </w:docPartPr>
      <w:docPartBody>
        <w:p w:rsidR="00BE7EB4" w:rsidRDefault="008D79C1">
          <w:pPr>
            <w:pStyle w:val="21AD612C2B654068AB08BDA193E1A4A9"/>
          </w:pPr>
          <w:r w:rsidRPr="005811E6">
            <w:rPr>
              <w:rFonts w:ascii="微软雅黑" w:eastAsia="微软雅黑" w:hAnsi="微软雅黑"/>
              <w:lang w:val="zh-CN"/>
            </w:rPr>
            <w:t>[公司名称]</w:t>
          </w:r>
        </w:p>
      </w:docPartBody>
    </w:docPart>
    <w:docPart>
      <w:docPartPr>
        <w:name w:val="B3CE3C91F73A479A871EE6971362A91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29BE76E-2BF2-4DC3-9944-FA9B8405297E}"/>
      </w:docPartPr>
      <w:docPartBody>
        <w:p w:rsidR="007C296A" w:rsidRDefault="00FA22CE" w:rsidP="00FA22CE">
          <w:pPr>
            <w:pStyle w:val="B3CE3C91F73A479A871EE6971362A914"/>
          </w:pPr>
          <w:r w:rsidRPr="005811E6">
            <w:rPr>
              <w:rFonts w:ascii="微软雅黑" w:eastAsia="微软雅黑" w:hAnsi="微软雅黑"/>
              <w:lang w:val="zh-CN"/>
            </w:rPr>
            <w:t>[公司名称]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9C1"/>
    <w:rsid w:val="005F3B85"/>
    <w:rsid w:val="006035BC"/>
    <w:rsid w:val="007C296A"/>
    <w:rsid w:val="007C7E01"/>
    <w:rsid w:val="007D0F70"/>
    <w:rsid w:val="008D79C1"/>
    <w:rsid w:val="00BE7EB4"/>
    <w:rsid w:val="00F62D88"/>
    <w:rsid w:val="00FA2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AD612C2B654068AB08BDA193E1A4A9">
    <w:name w:val="21AD612C2B654068AB08BDA193E1A4A9"/>
    <w:pPr>
      <w:widowControl w:val="0"/>
      <w:jc w:val="both"/>
    </w:pPr>
  </w:style>
  <w:style w:type="paragraph" w:customStyle="1" w:styleId="B3CE3C91F73A479A871EE6971362A914">
    <w:name w:val="B3CE3C91F73A479A871EE6971362A914"/>
    <w:rsid w:val="00FA22C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mall Business Set">
  <a:themeElements>
    <a:clrScheme name="Small Business 2">
      <a:dk1>
        <a:sysClr val="windowText" lastClr="000000"/>
      </a:dk1>
      <a:lt1>
        <a:sysClr val="window" lastClr="FFFFFF"/>
      </a:lt1>
      <a:dk2>
        <a:srgbClr val="352F25"/>
      </a:dk2>
      <a:lt2>
        <a:srgbClr val="EDECEB"/>
      </a:lt2>
      <a:accent1>
        <a:srgbClr val="C45238"/>
      </a:accent1>
      <a:accent2>
        <a:srgbClr val="2A6188"/>
      </a:accent2>
      <a:accent3>
        <a:srgbClr val="E7A623"/>
      </a:accent3>
      <a:accent4>
        <a:srgbClr val="5B883F"/>
      </a:accent4>
      <a:accent5>
        <a:srgbClr val="653D5D"/>
      </a:accent5>
      <a:accent6>
        <a:srgbClr val="D76F23"/>
      </a:accent6>
      <a:hlink>
        <a:srgbClr val="4D4436"/>
      </a:hlink>
      <a:folHlink>
        <a:srgbClr val="933D29"/>
      </a:folHlink>
    </a:clrScheme>
    <a:fontScheme name="Small Business 2">
      <a:majorFont>
        <a:latin typeface="Book Antiqua"/>
        <a:ea typeface=""/>
        <a:cs typeface=""/>
      </a:majorFont>
      <a:minorFont>
        <a:latin typeface="Book Antiqu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88B251B-11B4-44B2-932F-30F19E5150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小册子.dotx</Template>
  <TotalTime>1410</TotalTime>
  <Pages>2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小河马点餐商家手册 </Company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</dc:creator>
  <cp:keywords/>
  <cp:lastModifiedBy>Peng Eric</cp:lastModifiedBy>
  <cp:revision>34</cp:revision>
  <cp:lastPrinted>2018-07-05T17:17:00Z</cp:lastPrinted>
  <dcterms:created xsi:type="dcterms:W3CDTF">2018-07-05T11:53:00Z</dcterms:created>
  <dcterms:modified xsi:type="dcterms:W3CDTF">2018-07-06T11:28:00Z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TC029118989991</vt:lpwstr>
  </property>
</Properties>
</file>